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17274" w14:textId="2A286E06" w:rsidR="00FD3B5A" w:rsidRPr="00FD3B5A" w:rsidRDefault="00FD3B5A" w:rsidP="00DC5BD2">
      <w:pPr>
        <w:pBdr>
          <w:bottom w:val="single" w:sz="12" w:space="1" w:color="auto"/>
        </w:pBdr>
        <w:ind w:right="-691"/>
        <w:rPr>
          <w:rFonts w:ascii="Arial" w:hAnsi="Arial" w:cs="Arial"/>
          <w:b/>
          <w:sz w:val="32"/>
          <w:szCs w:val="32"/>
        </w:rPr>
      </w:pPr>
    </w:p>
    <w:p w14:paraId="350C0BAB" w14:textId="77777777" w:rsidR="00FD3B5A" w:rsidRPr="00FD3B5A" w:rsidRDefault="00FD3B5A" w:rsidP="00DC5BD2">
      <w:pPr>
        <w:ind w:right="-691"/>
        <w:rPr>
          <w:rFonts w:ascii="Arial" w:hAnsi="Arial" w:cs="Arial"/>
          <w:b/>
          <w:sz w:val="32"/>
          <w:szCs w:val="32"/>
        </w:rPr>
      </w:pPr>
    </w:p>
    <w:p w14:paraId="6CB96BC6" w14:textId="4F0A865D" w:rsidR="00DC5BD2" w:rsidRPr="00FD3B5A" w:rsidRDefault="00DC5BD2" w:rsidP="00DC5BD2">
      <w:pPr>
        <w:ind w:right="-691"/>
        <w:rPr>
          <w:rFonts w:ascii="Arial" w:hAnsi="Arial" w:cs="Arial"/>
          <w:b/>
          <w:sz w:val="28"/>
          <w:szCs w:val="28"/>
        </w:rPr>
      </w:pPr>
      <w:r w:rsidRPr="00FD3B5A">
        <w:rPr>
          <w:rFonts w:ascii="Arial" w:hAnsi="Arial" w:cs="Arial"/>
          <w:b/>
          <w:sz w:val="28"/>
          <w:szCs w:val="28"/>
        </w:rPr>
        <w:t>Project Performance Report</w:t>
      </w:r>
    </w:p>
    <w:p w14:paraId="63CA53DE" w14:textId="77777777" w:rsidR="007E74D9" w:rsidRPr="00FD3B5A" w:rsidRDefault="007E74D9" w:rsidP="007E74D9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Distribution List</w:t>
      </w:r>
    </w:p>
    <w:p w14:paraId="64005E49" w14:textId="77777777" w:rsidR="007E74D9" w:rsidRPr="00FD3B5A" w:rsidRDefault="007E74D9" w:rsidP="007E74D9">
      <w:p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details of all project stakeholders accessing this document.</w:t>
      </w:r>
    </w:p>
    <w:tbl>
      <w:tblPr>
        <w:tblW w:w="91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5"/>
        <w:gridCol w:w="2893"/>
        <w:gridCol w:w="2942"/>
        <w:gridCol w:w="1054"/>
      </w:tblGrid>
      <w:tr w:rsidR="00FD3B5A" w:rsidRPr="00FD3B5A" w14:paraId="38D577A1" w14:textId="77777777" w:rsidTr="00FD3B5A">
        <w:tc>
          <w:tcPr>
            <w:tcW w:w="2245" w:type="dxa"/>
            <w:shd w:val="clear" w:color="auto" w:fill="D9E2F3" w:themeFill="accent1" w:themeFillTint="33"/>
          </w:tcPr>
          <w:p w14:paraId="7D2E1346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Name</w:t>
            </w:r>
          </w:p>
        </w:tc>
        <w:tc>
          <w:tcPr>
            <w:tcW w:w="2893" w:type="dxa"/>
            <w:shd w:val="clear" w:color="auto" w:fill="D9E2F3" w:themeFill="accent1" w:themeFillTint="33"/>
          </w:tcPr>
          <w:p w14:paraId="6BA64ED3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Position </w:t>
            </w:r>
          </w:p>
        </w:tc>
        <w:tc>
          <w:tcPr>
            <w:tcW w:w="2942" w:type="dxa"/>
            <w:shd w:val="clear" w:color="auto" w:fill="D9E2F3" w:themeFill="accent1" w:themeFillTint="33"/>
          </w:tcPr>
          <w:p w14:paraId="662AF228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Signature </w:t>
            </w:r>
          </w:p>
        </w:tc>
        <w:tc>
          <w:tcPr>
            <w:tcW w:w="1054" w:type="dxa"/>
            <w:shd w:val="clear" w:color="auto" w:fill="D9E2F3" w:themeFill="accent1" w:themeFillTint="33"/>
          </w:tcPr>
          <w:p w14:paraId="1898CBF7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Date </w:t>
            </w:r>
          </w:p>
        </w:tc>
      </w:tr>
      <w:tr w:rsidR="00FD3B5A" w:rsidRPr="00FD3B5A" w14:paraId="6A692729" w14:textId="77777777" w:rsidTr="00CE0404">
        <w:tc>
          <w:tcPr>
            <w:tcW w:w="2245" w:type="dxa"/>
            <w:shd w:val="clear" w:color="auto" w:fill="auto"/>
          </w:tcPr>
          <w:p w14:paraId="705B3E77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93" w:type="dxa"/>
            <w:shd w:val="clear" w:color="auto" w:fill="auto"/>
          </w:tcPr>
          <w:p w14:paraId="77785968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shd w:val="clear" w:color="auto" w:fill="auto"/>
          </w:tcPr>
          <w:p w14:paraId="5F0AE67C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shd w:val="clear" w:color="auto" w:fill="auto"/>
          </w:tcPr>
          <w:p w14:paraId="40391F0E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3B5A" w:rsidRPr="00FD3B5A" w14:paraId="41C170D9" w14:textId="77777777" w:rsidTr="00CE0404">
        <w:tc>
          <w:tcPr>
            <w:tcW w:w="2245" w:type="dxa"/>
            <w:shd w:val="clear" w:color="auto" w:fill="auto"/>
          </w:tcPr>
          <w:p w14:paraId="5F10503F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93" w:type="dxa"/>
            <w:shd w:val="clear" w:color="auto" w:fill="auto"/>
          </w:tcPr>
          <w:p w14:paraId="0FE36080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shd w:val="clear" w:color="auto" w:fill="auto"/>
          </w:tcPr>
          <w:p w14:paraId="20F9B949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4" w:type="dxa"/>
            <w:shd w:val="clear" w:color="auto" w:fill="auto"/>
          </w:tcPr>
          <w:p w14:paraId="2745F47F" w14:textId="77777777" w:rsidR="007E74D9" w:rsidRPr="00FD3B5A" w:rsidRDefault="007E74D9" w:rsidP="00CE0404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512FDF7" w14:textId="77777777" w:rsidR="007E74D9" w:rsidRPr="00FD3B5A" w:rsidRDefault="007E74D9" w:rsidP="007E74D9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Version</w:t>
      </w:r>
      <w:r w:rsidR="001B1E60" w:rsidRPr="00FD3B5A">
        <w:rPr>
          <w:rFonts w:ascii="Arial" w:hAnsi="Arial" w:cs="Arial"/>
          <w:b/>
        </w:rPr>
        <w:t xml:space="preserve"> Control</w:t>
      </w:r>
      <w:r w:rsidRPr="00FD3B5A">
        <w:rPr>
          <w:rFonts w:ascii="Arial" w:hAnsi="Arial" w:cs="Arial"/>
          <w:b/>
        </w:rPr>
        <w:t xml:space="preserve"> </w:t>
      </w:r>
    </w:p>
    <w:p w14:paraId="34A5AAFF" w14:textId="77777777" w:rsidR="007E74D9" w:rsidRPr="00FD3B5A" w:rsidRDefault="007E74D9" w:rsidP="007E74D9">
      <w:p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all approved changes to this document.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580"/>
        <w:gridCol w:w="1260"/>
        <w:gridCol w:w="1080"/>
      </w:tblGrid>
      <w:tr w:rsidR="00FD3B5A" w:rsidRPr="00FD3B5A" w14:paraId="4EE3D499" w14:textId="77777777" w:rsidTr="00FD3B5A">
        <w:tc>
          <w:tcPr>
            <w:tcW w:w="1260" w:type="dxa"/>
            <w:shd w:val="clear" w:color="auto" w:fill="D9E2F3" w:themeFill="accent1" w:themeFillTint="33"/>
          </w:tcPr>
          <w:p w14:paraId="529DD04D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Revision # </w:t>
            </w:r>
          </w:p>
        </w:tc>
        <w:tc>
          <w:tcPr>
            <w:tcW w:w="5580" w:type="dxa"/>
            <w:shd w:val="clear" w:color="auto" w:fill="D9E2F3" w:themeFill="accent1" w:themeFillTint="33"/>
          </w:tcPr>
          <w:p w14:paraId="0B4D07BF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Change Description </w:t>
            </w:r>
          </w:p>
        </w:tc>
        <w:tc>
          <w:tcPr>
            <w:tcW w:w="1260" w:type="dxa"/>
            <w:shd w:val="clear" w:color="auto" w:fill="D9E2F3" w:themeFill="accent1" w:themeFillTint="33"/>
          </w:tcPr>
          <w:p w14:paraId="252EE1D6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Approval Date</w:t>
            </w:r>
          </w:p>
        </w:tc>
        <w:tc>
          <w:tcPr>
            <w:tcW w:w="1080" w:type="dxa"/>
            <w:shd w:val="clear" w:color="auto" w:fill="D9E2F3" w:themeFill="accent1" w:themeFillTint="33"/>
          </w:tcPr>
          <w:p w14:paraId="129A921B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Author</w:t>
            </w:r>
          </w:p>
        </w:tc>
      </w:tr>
      <w:tr w:rsidR="00FD3B5A" w:rsidRPr="00FD3B5A" w14:paraId="3AFE6076" w14:textId="77777777" w:rsidTr="00CE0404">
        <w:tc>
          <w:tcPr>
            <w:tcW w:w="1260" w:type="dxa"/>
            <w:shd w:val="clear" w:color="auto" w:fill="auto"/>
          </w:tcPr>
          <w:p w14:paraId="155FD3AB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80" w:type="dxa"/>
            <w:shd w:val="clear" w:color="auto" w:fill="auto"/>
          </w:tcPr>
          <w:p w14:paraId="1847F1AF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1B0F80A5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3CC70B04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3B5A" w:rsidRPr="00FD3B5A" w14:paraId="41C2A4C8" w14:textId="77777777" w:rsidTr="00CE0404">
        <w:tc>
          <w:tcPr>
            <w:tcW w:w="1260" w:type="dxa"/>
            <w:shd w:val="clear" w:color="auto" w:fill="auto"/>
          </w:tcPr>
          <w:p w14:paraId="4BC757B2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80" w:type="dxa"/>
            <w:shd w:val="clear" w:color="auto" w:fill="auto"/>
          </w:tcPr>
          <w:p w14:paraId="397C36C9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6D4E7ECE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7763911B" w14:textId="77777777" w:rsidR="007E74D9" w:rsidRPr="00FD3B5A" w:rsidRDefault="007E74D9" w:rsidP="00CE0404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C803CD" w14:textId="77777777" w:rsidR="00532FBA" w:rsidRPr="00FD3B5A" w:rsidRDefault="00532FBA" w:rsidP="00532FBA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Project Name</w:t>
      </w:r>
    </w:p>
    <w:p w14:paraId="1846B9B9" w14:textId="77777777" w:rsidR="00532FBA" w:rsidRPr="00FD3B5A" w:rsidRDefault="00532FBA" w:rsidP="00DC5BD2">
      <w:p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project name in a way that clearly communicates what it is about.</w:t>
      </w:r>
    </w:p>
    <w:p w14:paraId="6C4FB769" w14:textId="77777777" w:rsidR="00532FBA" w:rsidRPr="00FD3B5A" w:rsidRDefault="00532FBA" w:rsidP="00532FBA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Project #</w:t>
      </w:r>
    </w:p>
    <w:p w14:paraId="493C22BE" w14:textId="77777777" w:rsidR="00532FBA" w:rsidRPr="00FD3B5A" w:rsidRDefault="00532FBA" w:rsidP="00532FBA">
      <w:pPr>
        <w:spacing w:before="120" w:after="120"/>
        <w:ind w:right="-691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a unique identifier for the project that enables appropriate referencing.</w:t>
      </w:r>
    </w:p>
    <w:p w14:paraId="230DA692" w14:textId="77777777" w:rsidR="00532FBA" w:rsidRPr="00FD3B5A" w:rsidRDefault="00532FBA" w:rsidP="00532FBA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Sponsor/Client</w:t>
      </w:r>
    </w:p>
    <w:p w14:paraId="5DBBF6D2" w14:textId="77777777" w:rsidR="00532FBA" w:rsidRPr="00FD3B5A" w:rsidRDefault="00532FBA" w:rsidP="00532FBA">
      <w:pPr>
        <w:spacing w:before="120" w:after="120"/>
        <w:ind w:right="-691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name and contact details of the project sponsor/client.</w:t>
      </w:r>
    </w:p>
    <w:p w14:paraId="0EF8B095" w14:textId="77777777" w:rsidR="00532FBA" w:rsidRPr="00FD3B5A" w:rsidRDefault="00532FBA" w:rsidP="00532FBA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Project Manager</w:t>
      </w:r>
    </w:p>
    <w:p w14:paraId="759AF2E2" w14:textId="77777777" w:rsidR="00532FBA" w:rsidRPr="00FD3B5A" w:rsidRDefault="00532FBA" w:rsidP="00532FBA">
      <w:pPr>
        <w:spacing w:before="120" w:after="120"/>
        <w:ind w:right="-691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name and contact details of the project manager.</w:t>
      </w:r>
    </w:p>
    <w:p w14:paraId="5464AF21" w14:textId="554587FD" w:rsidR="000C3792" w:rsidRPr="00FD3B5A" w:rsidRDefault="000C3792" w:rsidP="00174862">
      <w:pPr>
        <w:spacing w:before="120"/>
        <w:rPr>
          <w:rFonts w:ascii="Arial" w:hAnsi="Arial" w:cs="Arial"/>
          <w:b/>
        </w:rPr>
      </w:pPr>
      <w:bookmarkStart w:id="0" w:name="_Ref397835725"/>
      <w:bookmarkStart w:id="1" w:name="_Toc397929918"/>
      <w:bookmarkStart w:id="2" w:name="_Toc398604801"/>
      <w:bookmarkStart w:id="3" w:name="_Toc411243457"/>
      <w:bookmarkStart w:id="4" w:name="_Toc411930613"/>
      <w:bookmarkStart w:id="5" w:name="_Toc412516154"/>
      <w:bookmarkStart w:id="6" w:name="_Toc469771183"/>
      <w:r w:rsidRPr="00FD3B5A">
        <w:rPr>
          <w:rFonts w:ascii="Arial" w:hAnsi="Arial" w:cs="Arial"/>
          <w:b/>
        </w:rPr>
        <w:t xml:space="preserve">Summary Dashboard </w:t>
      </w:r>
    </w:p>
    <w:p w14:paraId="677ECD79" w14:textId="77777777" w:rsidR="00174862" w:rsidRPr="00FD3B5A" w:rsidRDefault="00174862" w:rsidP="00174862">
      <w:pPr>
        <w:spacing w:before="120"/>
        <w:rPr>
          <w:rFonts w:ascii="Arial" w:hAnsi="Arial" w:cs="Arial"/>
          <w:b/>
          <w:sz w:val="28"/>
          <w:szCs w:val="28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74"/>
        <w:gridCol w:w="2233"/>
        <w:gridCol w:w="2151"/>
        <w:gridCol w:w="2835"/>
      </w:tblGrid>
      <w:tr w:rsidR="00FD3B5A" w:rsidRPr="00FD3B5A" w14:paraId="13093AE3" w14:textId="77777777" w:rsidTr="007C0307">
        <w:tc>
          <w:tcPr>
            <w:tcW w:w="4507" w:type="dxa"/>
            <w:gridSpan w:val="2"/>
            <w:shd w:val="clear" w:color="auto" w:fill="D9E2F3" w:themeFill="accent1" w:themeFillTint="33"/>
          </w:tcPr>
          <w:p w14:paraId="359F558A" w14:textId="77777777" w:rsidR="004D35F4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Schedule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Behind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 xml:space="preserve">  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On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Ahead</w:t>
            </w:r>
          </w:p>
        </w:tc>
        <w:tc>
          <w:tcPr>
            <w:tcW w:w="4986" w:type="dxa"/>
            <w:gridSpan w:val="2"/>
            <w:shd w:val="clear" w:color="auto" w:fill="D9E2F3" w:themeFill="accent1" w:themeFillTint="33"/>
          </w:tcPr>
          <w:p w14:paraId="3CA14CB9" w14:textId="77777777" w:rsidR="004D35F4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Budget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Under 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On</w:t>
            </w:r>
            <w:r w:rsidR="00293397" w:rsidRPr="00FD3B5A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sym w:font="Wingdings" w:char="F0A8"/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Over</w:t>
            </w:r>
          </w:p>
        </w:tc>
      </w:tr>
      <w:tr w:rsidR="00FD3B5A" w:rsidRPr="00FD3B5A" w14:paraId="70B45E12" w14:textId="77777777" w:rsidTr="007C0307">
        <w:tc>
          <w:tcPr>
            <w:tcW w:w="2274" w:type="dxa"/>
            <w:shd w:val="clear" w:color="auto" w:fill="D9E2F3" w:themeFill="accent1" w:themeFillTint="33"/>
          </w:tcPr>
          <w:p w14:paraId="6424DC99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Planned </w:t>
            </w:r>
            <w:r w:rsidR="006F0D78" w:rsidRPr="00FD3B5A">
              <w:rPr>
                <w:rFonts w:ascii="Arial" w:hAnsi="Arial" w:cs="Arial"/>
                <w:b/>
                <w:sz w:val="22"/>
                <w:szCs w:val="22"/>
              </w:rPr>
              <w:t>work</w:t>
            </w:r>
          </w:p>
        </w:tc>
        <w:tc>
          <w:tcPr>
            <w:tcW w:w="2233" w:type="dxa"/>
            <w:shd w:val="clear" w:color="auto" w:fill="auto"/>
          </w:tcPr>
          <w:p w14:paraId="752FB404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D9E2F3" w:themeFill="accent1" w:themeFillTint="33"/>
          </w:tcPr>
          <w:p w14:paraId="421A06DF" w14:textId="77777777" w:rsidR="000C3792" w:rsidRPr="00FD3B5A" w:rsidRDefault="006F0D78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Planned $</w:t>
            </w:r>
          </w:p>
        </w:tc>
        <w:tc>
          <w:tcPr>
            <w:tcW w:w="2835" w:type="dxa"/>
            <w:shd w:val="clear" w:color="auto" w:fill="auto"/>
          </w:tcPr>
          <w:p w14:paraId="7B8677F1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3B5A" w:rsidRPr="00FD3B5A" w14:paraId="1E9868FB" w14:textId="77777777" w:rsidTr="007C0307">
        <w:tc>
          <w:tcPr>
            <w:tcW w:w="2274" w:type="dxa"/>
            <w:shd w:val="clear" w:color="auto" w:fill="D9E2F3" w:themeFill="accent1" w:themeFillTint="33"/>
          </w:tcPr>
          <w:p w14:paraId="5289CCC1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Actual </w:t>
            </w:r>
            <w:r w:rsidR="006F0D78" w:rsidRPr="00FD3B5A">
              <w:rPr>
                <w:rFonts w:ascii="Arial" w:hAnsi="Arial" w:cs="Arial"/>
                <w:b/>
                <w:sz w:val="22"/>
                <w:szCs w:val="22"/>
              </w:rPr>
              <w:t>work</w:t>
            </w:r>
          </w:p>
        </w:tc>
        <w:tc>
          <w:tcPr>
            <w:tcW w:w="2233" w:type="dxa"/>
            <w:shd w:val="clear" w:color="auto" w:fill="auto"/>
          </w:tcPr>
          <w:p w14:paraId="0B80D777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D9E2F3" w:themeFill="accent1" w:themeFillTint="33"/>
          </w:tcPr>
          <w:p w14:paraId="68D6B16A" w14:textId="77777777" w:rsidR="000C3792" w:rsidRPr="00FD3B5A" w:rsidRDefault="006F0D78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Actual $</w:t>
            </w:r>
          </w:p>
        </w:tc>
        <w:tc>
          <w:tcPr>
            <w:tcW w:w="2835" w:type="dxa"/>
            <w:shd w:val="clear" w:color="auto" w:fill="auto"/>
          </w:tcPr>
          <w:p w14:paraId="0F6130C3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3B5A" w:rsidRPr="00FD3B5A" w14:paraId="2FC5132F" w14:textId="77777777" w:rsidTr="007C0307">
        <w:tc>
          <w:tcPr>
            <w:tcW w:w="2274" w:type="dxa"/>
            <w:shd w:val="clear" w:color="auto" w:fill="D9E2F3" w:themeFill="accent1" w:themeFillTint="33"/>
          </w:tcPr>
          <w:p w14:paraId="58002B3E" w14:textId="77777777" w:rsidR="000C3792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% </w:t>
            </w:r>
            <w:r w:rsidR="006F0D78" w:rsidRPr="00FD3B5A">
              <w:rPr>
                <w:rFonts w:ascii="Arial" w:hAnsi="Arial" w:cs="Arial"/>
                <w:b/>
                <w:sz w:val="22"/>
                <w:szCs w:val="22"/>
              </w:rPr>
              <w:t xml:space="preserve">work 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>complete</w:t>
            </w:r>
          </w:p>
        </w:tc>
        <w:tc>
          <w:tcPr>
            <w:tcW w:w="2233" w:type="dxa"/>
            <w:shd w:val="clear" w:color="auto" w:fill="auto"/>
          </w:tcPr>
          <w:p w14:paraId="1987BCFF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D9E2F3" w:themeFill="accent1" w:themeFillTint="33"/>
          </w:tcPr>
          <w:p w14:paraId="076A4374" w14:textId="77777777" w:rsidR="000C3792" w:rsidRPr="00FD3B5A" w:rsidRDefault="006F0D78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% Budget spent</w:t>
            </w:r>
          </w:p>
        </w:tc>
        <w:tc>
          <w:tcPr>
            <w:tcW w:w="2835" w:type="dxa"/>
            <w:shd w:val="clear" w:color="auto" w:fill="auto"/>
          </w:tcPr>
          <w:p w14:paraId="12AA7131" w14:textId="77777777" w:rsidR="000C3792" w:rsidRPr="00FD3B5A" w:rsidRDefault="000C3792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D3B5A" w:rsidRPr="00FD3B5A" w14:paraId="20BFCD19" w14:textId="77777777" w:rsidTr="007C0307">
        <w:tc>
          <w:tcPr>
            <w:tcW w:w="2274" w:type="dxa"/>
            <w:shd w:val="clear" w:color="auto" w:fill="D9E2F3" w:themeFill="accent1" w:themeFillTint="33"/>
          </w:tcPr>
          <w:p w14:paraId="367DB643" w14:textId="77777777" w:rsidR="004D35F4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>Remaining</w:t>
            </w:r>
            <w:r w:rsidR="006F0D78" w:rsidRPr="00FD3B5A">
              <w:rPr>
                <w:rFonts w:ascii="Arial" w:hAnsi="Arial" w:cs="Arial"/>
                <w:b/>
                <w:sz w:val="22"/>
                <w:szCs w:val="22"/>
              </w:rPr>
              <w:t xml:space="preserve"> work</w:t>
            </w: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0FC5E70F" w14:textId="77777777" w:rsidR="004D35F4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D9E2F3" w:themeFill="accent1" w:themeFillTint="33"/>
          </w:tcPr>
          <w:p w14:paraId="363DDF33" w14:textId="77777777" w:rsidR="004D35F4" w:rsidRPr="00FD3B5A" w:rsidRDefault="006F0D78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  <w:r w:rsidRPr="00FD3B5A">
              <w:rPr>
                <w:rFonts w:ascii="Arial" w:hAnsi="Arial" w:cs="Arial"/>
                <w:b/>
                <w:sz w:val="22"/>
                <w:szCs w:val="22"/>
              </w:rPr>
              <w:t xml:space="preserve">Remaining $ </w:t>
            </w:r>
          </w:p>
        </w:tc>
        <w:tc>
          <w:tcPr>
            <w:tcW w:w="2835" w:type="dxa"/>
            <w:shd w:val="clear" w:color="auto" w:fill="auto"/>
          </w:tcPr>
          <w:p w14:paraId="7EA87C91" w14:textId="77777777" w:rsidR="004D35F4" w:rsidRPr="00FD3B5A" w:rsidRDefault="004D35F4" w:rsidP="00CE0404">
            <w:pPr>
              <w:pStyle w:val="PMPBodytext"/>
              <w:ind w:right="-694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92C0CD3" w14:textId="77777777" w:rsidR="006F0D78" w:rsidRPr="00FD3B5A" w:rsidRDefault="006F0D78" w:rsidP="006F0D78">
      <w:pPr>
        <w:spacing w:before="120"/>
        <w:ind w:right="26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in the dashboard the relevant information to enable accurate reporting of actual performance against both planned work complete (schedule) and planned costs incurred (budget).</w:t>
      </w:r>
    </w:p>
    <w:p w14:paraId="29F4E534" w14:textId="069D8FA0" w:rsidR="009475A1" w:rsidRPr="00FD3B5A" w:rsidRDefault="00174862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  <w:sz w:val="28"/>
          <w:szCs w:val="28"/>
        </w:rPr>
        <w:br w:type="page"/>
      </w:r>
      <w:r w:rsidR="00153E57" w:rsidRPr="00FD3B5A">
        <w:rPr>
          <w:rFonts w:ascii="Arial" w:hAnsi="Arial" w:cs="Arial"/>
          <w:b/>
        </w:rPr>
        <w:lastRenderedPageBreak/>
        <w:t>Progress</w:t>
      </w:r>
    </w:p>
    <w:p w14:paraId="3309BAC2" w14:textId="77777777" w:rsidR="0081560D" w:rsidRPr="00FD3B5A" w:rsidRDefault="006F0D78" w:rsidP="006F0D78">
      <w:p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Record relevant and concise information from </w:t>
      </w:r>
      <w:r w:rsidR="0081560D" w:rsidRPr="00FD3B5A">
        <w:rPr>
          <w:rFonts w:ascii="Arial" w:hAnsi="Arial" w:cs="Arial"/>
          <w:sz w:val="22"/>
          <w:szCs w:val="22"/>
        </w:rPr>
        <w:t xml:space="preserve">the </w:t>
      </w:r>
      <w:r w:rsidRPr="00FD3B5A">
        <w:rPr>
          <w:rFonts w:ascii="Arial" w:hAnsi="Arial" w:cs="Arial"/>
          <w:sz w:val="22"/>
          <w:szCs w:val="22"/>
        </w:rPr>
        <w:t>project</w:t>
      </w:r>
      <w:r w:rsidR="0081560D" w:rsidRPr="00FD3B5A">
        <w:rPr>
          <w:rFonts w:ascii="Arial" w:hAnsi="Arial" w:cs="Arial"/>
          <w:sz w:val="22"/>
          <w:szCs w:val="22"/>
        </w:rPr>
        <w:t xml:space="preserve">’s commencement through to the </w:t>
      </w:r>
      <w:r w:rsidRPr="00FD3B5A">
        <w:rPr>
          <w:rFonts w:ascii="Arial" w:hAnsi="Arial" w:cs="Arial"/>
          <w:sz w:val="22"/>
          <w:szCs w:val="22"/>
        </w:rPr>
        <w:t>reporting date</w:t>
      </w:r>
      <w:r w:rsidR="0081560D" w:rsidRPr="00FD3B5A">
        <w:rPr>
          <w:rFonts w:ascii="Arial" w:hAnsi="Arial" w:cs="Arial"/>
          <w:sz w:val="22"/>
          <w:szCs w:val="22"/>
        </w:rPr>
        <w:t>, including reference to any of the following</w:t>
      </w:r>
      <w:r w:rsidR="00293397" w:rsidRPr="00FD3B5A">
        <w:rPr>
          <w:rFonts w:ascii="Arial" w:hAnsi="Arial" w:cs="Arial"/>
          <w:sz w:val="22"/>
          <w:szCs w:val="22"/>
        </w:rPr>
        <w:t xml:space="preserve"> (add your own)</w:t>
      </w:r>
      <w:r w:rsidR="0081560D" w:rsidRPr="00FD3B5A">
        <w:rPr>
          <w:rFonts w:ascii="Arial" w:hAnsi="Arial" w:cs="Arial"/>
          <w:sz w:val="22"/>
          <w:szCs w:val="22"/>
        </w:rPr>
        <w:t>, if required:</w:t>
      </w:r>
    </w:p>
    <w:p w14:paraId="174E672A" w14:textId="77777777" w:rsidR="0081560D" w:rsidRPr="00FD3B5A" w:rsidRDefault="00293397" w:rsidP="0081560D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deliverables </w:t>
      </w:r>
      <w:r w:rsidR="0081560D" w:rsidRPr="00FD3B5A">
        <w:rPr>
          <w:rFonts w:ascii="Arial" w:hAnsi="Arial" w:cs="Arial"/>
          <w:sz w:val="22"/>
          <w:szCs w:val="22"/>
        </w:rPr>
        <w:t>a</w:t>
      </w:r>
      <w:r w:rsidR="006F0D78" w:rsidRPr="00FD3B5A">
        <w:rPr>
          <w:rFonts w:ascii="Arial" w:hAnsi="Arial" w:cs="Arial"/>
          <w:sz w:val="22"/>
          <w:szCs w:val="22"/>
        </w:rPr>
        <w:t>chieve</w:t>
      </w:r>
      <w:r w:rsidRPr="00FD3B5A">
        <w:rPr>
          <w:rFonts w:ascii="Arial" w:hAnsi="Arial" w:cs="Arial"/>
          <w:sz w:val="22"/>
          <w:szCs w:val="22"/>
        </w:rPr>
        <w:t>d</w:t>
      </w:r>
    </w:p>
    <w:p w14:paraId="35D8830F" w14:textId="77777777" w:rsidR="0081560D" w:rsidRPr="00FD3B5A" w:rsidRDefault="006F0D78" w:rsidP="0081560D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issues resolved</w:t>
      </w:r>
    </w:p>
    <w:p w14:paraId="4E28B742" w14:textId="77777777" w:rsidR="0081560D" w:rsidRPr="00FD3B5A" w:rsidRDefault="0081560D" w:rsidP="0081560D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milestones reached</w:t>
      </w:r>
    </w:p>
    <w:p w14:paraId="0B0B2C88" w14:textId="77777777" w:rsidR="0081560D" w:rsidRPr="00FD3B5A" w:rsidRDefault="006F0D78" w:rsidP="0081560D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risks managed</w:t>
      </w:r>
    </w:p>
    <w:p w14:paraId="46B810CF" w14:textId="77777777" w:rsidR="0081560D" w:rsidRPr="00FD3B5A" w:rsidRDefault="006F0D78" w:rsidP="0081560D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stakeholder involvement</w:t>
      </w:r>
    </w:p>
    <w:p w14:paraId="1E699FE8" w14:textId="77777777" w:rsidR="006F0D78" w:rsidRPr="00FD3B5A" w:rsidRDefault="007D611E" w:rsidP="00293397">
      <w:pPr>
        <w:numPr>
          <w:ilvl w:val="0"/>
          <w:numId w:val="18"/>
        </w:num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team performance.</w:t>
      </w:r>
      <w:r w:rsidR="006F0D78" w:rsidRPr="00FD3B5A">
        <w:rPr>
          <w:rFonts w:ascii="Arial" w:hAnsi="Arial" w:cs="Arial"/>
          <w:sz w:val="22"/>
          <w:szCs w:val="22"/>
        </w:rPr>
        <w:t xml:space="preserve"> </w:t>
      </w:r>
    </w:p>
    <w:p w14:paraId="55283E6D" w14:textId="77777777" w:rsidR="00153E57" w:rsidRPr="00FD3B5A" w:rsidRDefault="00153E57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Status</w:t>
      </w:r>
    </w:p>
    <w:p w14:paraId="03EFCFD1" w14:textId="77777777" w:rsidR="0081560D" w:rsidRPr="00FD3B5A" w:rsidRDefault="0081560D" w:rsidP="0081560D">
      <w:p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Record relevant and concise information </w:t>
      </w:r>
      <w:r w:rsidR="00AA23B6" w:rsidRPr="00FD3B5A">
        <w:rPr>
          <w:rFonts w:ascii="Arial" w:hAnsi="Arial" w:cs="Arial"/>
          <w:sz w:val="22"/>
          <w:szCs w:val="22"/>
        </w:rPr>
        <w:t xml:space="preserve">as at the reporting date </w:t>
      </w:r>
      <w:r w:rsidRPr="00FD3B5A">
        <w:rPr>
          <w:rFonts w:ascii="Arial" w:hAnsi="Arial" w:cs="Arial"/>
          <w:sz w:val="22"/>
          <w:szCs w:val="22"/>
        </w:rPr>
        <w:t xml:space="preserve">identifying both the schedule and budget baseline data measured against actual </w:t>
      </w:r>
      <w:r w:rsidR="00293397" w:rsidRPr="00FD3B5A">
        <w:rPr>
          <w:rFonts w:ascii="Arial" w:hAnsi="Arial" w:cs="Arial"/>
          <w:sz w:val="22"/>
          <w:szCs w:val="22"/>
        </w:rPr>
        <w:t xml:space="preserve">performance </w:t>
      </w:r>
      <w:r w:rsidRPr="00FD3B5A">
        <w:rPr>
          <w:rFonts w:ascii="Arial" w:hAnsi="Arial" w:cs="Arial"/>
          <w:sz w:val="22"/>
          <w:szCs w:val="22"/>
        </w:rPr>
        <w:t xml:space="preserve">and </w:t>
      </w:r>
      <w:r w:rsidR="00293397" w:rsidRPr="00FD3B5A">
        <w:rPr>
          <w:rFonts w:ascii="Arial" w:hAnsi="Arial" w:cs="Arial"/>
          <w:sz w:val="22"/>
          <w:szCs w:val="22"/>
        </w:rPr>
        <w:t xml:space="preserve">budget </w:t>
      </w:r>
      <w:r w:rsidRPr="00FD3B5A">
        <w:rPr>
          <w:rFonts w:ascii="Arial" w:hAnsi="Arial" w:cs="Arial"/>
          <w:sz w:val="22"/>
          <w:szCs w:val="22"/>
        </w:rPr>
        <w:t>to-date.</w:t>
      </w:r>
      <w:r w:rsidR="00293397" w:rsidRPr="00FD3B5A">
        <w:rPr>
          <w:rFonts w:ascii="Arial" w:hAnsi="Arial" w:cs="Arial"/>
          <w:sz w:val="22"/>
          <w:szCs w:val="22"/>
        </w:rPr>
        <w:t xml:space="preserve"> </w:t>
      </w:r>
      <w:r w:rsidRPr="00FD3B5A">
        <w:rPr>
          <w:rFonts w:ascii="Arial" w:hAnsi="Arial" w:cs="Arial"/>
          <w:sz w:val="22"/>
          <w:szCs w:val="22"/>
        </w:rPr>
        <w:t xml:space="preserve">Justify any variations between planned and actual results and the </w:t>
      </w:r>
      <w:r w:rsidR="00F55F9F" w:rsidRPr="00FD3B5A">
        <w:rPr>
          <w:rFonts w:ascii="Arial" w:hAnsi="Arial" w:cs="Arial"/>
          <w:sz w:val="22"/>
          <w:szCs w:val="22"/>
        </w:rPr>
        <w:t xml:space="preserve">corrective </w:t>
      </w:r>
      <w:r w:rsidRPr="00FD3B5A">
        <w:rPr>
          <w:rFonts w:ascii="Arial" w:hAnsi="Arial" w:cs="Arial"/>
          <w:sz w:val="22"/>
          <w:szCs w:val="22"/>
        </w:rPr>
        <w:t xml:space="preserve">actions </w:t>
      </w:r>
      <w:r w:rsidR="00F55F9F" w:rsidRPr="00FD3B5A">
        <w:rPr>
          <w:rFonts w:ascii="Arial" w:hAnsi="Arial" w:cs="Arial"/>
          <w:sz w:val="22"/>
          <w:szCs w:val="22"/>
        </w:rPr>
        <w:t>(if required).</w:t>
      </w:r>
    </w:p>
    <w:p w14:paraId="22042DD7" w14:textId="77777777" w:rsidR="0081560D" w:rsidRPr="00FD3B5A" w:rsidRDefault="0081560D" w:rsidP="0081560D">
      <w:pPr>
        <w:rPr>
          <w:rFonts w:ascii="Arial" w:hAnsi="Arial" w:cs="Arial"/>
          <w:sz w:val="22"/>
          <w:szCs w:val="22"/>
        </w:rPr>
      </w:pPr>
    </w:p>
    <w:p w14:paraId="155F4B54" w14:textId="77777777" w:rsidR="00153E57" w:rsidRPr="00FD3B5A" w:rsidRDefault="0081560D" w:rsidP="00F55F9F">
      <w:p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Include a graphic</w:t>
      </w:r>
      <w:r w:rsidR="00F55F9F" w:rsidRPr="00FD3B5A">
        <w:rPr>
          <w:rFonts w:ascii="Arial" w:hAnsi="Arial" w:cs="Arial"/>
          <w:sz w:val="22"/>
          <w:szCs w:val="22"/>
        </w:rPr>
        <w:t xml:space="preserve">al baseline </w:t>
      </w:r>
      <w:r w:rsidRPr="00FD3B5A">
        <w:rPr>
          <w:rFonts w:ascii="Arial" w:hAnsi="Arial" w:cs="Arial"/>
          <w:sz w:val="22"/>
          <w:szCs w:val="22"/>
        </w:rPr>
        <w:t xml:space="preserve">project schedule </w:t>
      </w:r>
      <w:r w:rsidR="004B28B6" w:rsidRPr="00FD3B5A">
        <w:rPr>
          <w:rFonts w:ascii="Arial" w:hAnsi="Arial" w:cs="Arial"/>
          <w:sz w:val="22"/>
          <w:szCs w:val="22"/>
        </w:rPr>
        <w:t>including time-</w:t>
      </w:r>
      <w:r w:rsidR="00F55F9F" w:rsidRPr="00FD3B5A">
        <w:rPr>
          <w:rFonts w:ascii="Arial" w:hAnsi="Arial" w:cs="Arial"/>
          <w:sz w:val="22"/>
          <w:szCs w:val="22"/>
        </w:rPr>
        <w:t xml:space="preserve">phased budgeting </w:t>
      </w:r>
      <w:r w:rsidR="00293397" w:rsidRPr="00FD3B5A">
        <w:rPr>
          <w:rFonts w:ascii="Arial" w:hAnsi="Arial" w:cs="Arial"/>
          <w:sz w:val="22"/>
          <w:szCs w:val="22"/>
        </w:rPr>
        <w:t>for comparison purposes.</w:t>
      </w:r>
    </w:p>
    <w:p w14:paraId="03D98E2A" w14:textId="77777777" w:rsidR="00F55F9F" w:rsidRPr="00FD3B5A" w:rsidRDefault="00F55F9F" w:rsidP="00F55F9F">
      <w:pPr>
        <w:rPr>
          <w:rFonts w:ascii="Arial" w:hAnsi="Arial" w:cs="Arial"/>
          <w:sz w:val="22"/>
          <w:szCs w:val="22"/>
        </w:rPr>
      </w:pPr>
    </w:p>
    <w:p w14:paraId="4C2FA105" w14:textId="77777777" w:rsidR="00153E57" w:rsidRPr="00FD3B5A" w:rsidRDefault="00153E57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Completion</w:t>
      </w:r>
    </w:p>
    <w:p w14:paraId="5A412CC2" w14:textId="77777777" w:rsidR="00153E57" w:rsidRPr="00FD3B5A" w:rsidRDefault="00293397" w:rsidP="006E26CA">
      <w:pPr>
        <w:spacing w:before="120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all work outstanding and budget requirements for completion. Reference should include</w:t>
      </w:r>
      <w:r w:rsidR="00AA23B6" w:rsidRPr="00FD3B5A">
        <w:rPr>
          <w:rFonts w:ascii="Arial" w:hAnsi="Arial" w:cs="Arial"/>
          <w:sz w:val="22"/>
          <w:szCs w:val="22"/>
        </w:rPr>
        <w:t xml:space="preserve"> potential risks, contingencies, proposed changes, approvals and other escalating issues, potential delays and</w:t>
      </w:r>
      <w:r w:rsidR="002B6BEE" w:rsidRPr="00FD3B5A">
        <w:rPr>
          <w:rFonts w:ascii="Arial" w:hAnsi="Arial" w:cs="Arial"/>
          <w:sz w:val="22"/>
          <w:szCs w:val="22"/>
        </w:rPr>
        <w:t>/</w:t>
      </w:r>
      <w:r w:rsidR="00AA23B6" w:rsidRPr="00FD3B5A">
        <w:rPr>
          <w:rFonts w:ascii="Arial" w:hAnsi="Arial" w:cs="Arial"/>
          <w:sz w:val="22"/>
          <w:szCs w:val="22"/>
        </w:rPr>
        <w:t xml:space="preserve">or anticipated cost over-runs impacting successful completion </w:t>
      </w:r>
      <w:r w:rsidR="0060221A" w:rsidRPr="00FD3B5A">
        <w:rPr>
          <w:rFonts w:ascii="Arial" w:hAnsi="Arial" w:cs="Arial"/>
          <w:sz w:val="22"/>
          <w:szCs w:val="22"/>
        </w:rPr>
        <w:t>—</w:t>
      </w:r>
      <w:r w:rsidR="00AA23B6" w:rsidRPr="00FD3B5A">
        <w:rPr>
          <w:rFonts w:ascii="Arial" w:hAnsi="Arial" w:cs="Arial"/>
          <w:sz w:val="22"/>
          <w:szCs w:val="22"/>
        </w:rPr>
        <w:t xml:space="preserve"> on time, on budget and as specified.</w:t>
      </w:r>
    </w:p>
    <w:p w14:paraId="115EF68E" w14:textId="77777777" w:rsidR="00795BF7" w:rsidRPr="00FD3B5A" w:rsidRDefault="00795BF7" w:rsidP="00DC5BD2">
      <w:pPr>
        <w:spacing w:before="120"/>
        <w:rPr>
          <w:rFonts w:ascii="Arial" w:hAnsi="Arial" w:cs="Arial"/>
          <w:b/>
          <w:sz w:val="28"/>
          <w:szCs w:val="28"/>
        </w:rPr>
      </w:pPr>
    </w:p>
    <w:p w14:paraId="03256488" w14:textId="77777777" w:rsidR="00D5207E" w:rsidRPr="00FD3B5A" w:rsidRDefault="000A000B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Authorisation</w:t>
      </w:r>
    </w:p>
    <w:bookmarkEnd w:id="0"/>
    <w:bookmarkEnd w:id="1"/>
    <w:bookmarkEnd w:id="2"/>
    <w:bookmarkEnd w:id="3"/>
    <w:bookmarkEnd w:id="4"/>
    <w:bookmarkEnd w:id="5"/>
    <w:bookmarkEnd w:id="6"/>
    <w:p w14:paraId="4C8E58B2" w14:textId="77777777" w:rsidR="005C4344" w:rsidRPr="00FD3B5A" w:rsidRDefault="005C4344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>Sign</w:t>
      </w:r>
      <w:r w:rsidR="0060221A" w:rsidRPr="00FD3B5A">
        <w:rPr>
          <w:rFonts w:ascii="Arial" w:hAnsi="Arial" w:cs="Arial"/>
          <w:b/>
        </w:rPr>
        <w:t xml:space="preserve"> </w:t>
      </w:r>
      <w:r w:rsidRPr="00FD3B5A">
        <w:rPr>
          <w:rFonts w:ascii="Arial" w:hAnsi="Arial" w:cs="Arial"/>
          <w:b/>
        </w:rPr>
        <w:t>off</w:t>
      </w:r>
    </w:p>
    <w:p w14:paraId="0BED93B7" w14:textId="77777777" w:rsidR="005C4344" w:rsidRPr="00FD3B5A" w:rsidRDefault="005C4344" w:rsidP="005C4344">
      <w:pPr>
        <w:pStyle w:val="PMPBodytext"/>
        <w:ind w:right="26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name, signature and date of all appropriate stakeholders signing this</w:t>
      </w:r>
      <w:r w:rsidR="00F55F9F" w:rsidRPr="00FD3B5A">
        <w:rPr>
          <w:rFonts w:ascii="Arial" w:hAnsi="Arial" w:cs="Arial"/>
          <w:sz w:val="22"/>
          <w:szCs w:val="22"/>
        </w:rPr>
        <w:t xml:space="preserve"> performance report</w:t>
      </w:r>
      <w:r w:rsidR="00AE32E0" w:rsidRPr="00FD3B5A">
        <w:rPr>
          <w:rFonts w:ascii="Arial" w:hAnsi="Arial" w:cs="Arial"/>
          <w:sz w:val="22"/>
          <w:szCs w:val="22"/>
        </w:rPr>
        <w:t>.</w:t>
      </w:r>
      <w:r w:rsidRPr="00FD3B5A">
        <w:rPr>
          <w:rFonts w:ascii="Arial" w:hAnsi="Arial" w:cs="Arial"/>
          <w:sz w:val="22"/>
          <w:szCs w:val="22"/>
        </w:rPr>
        <w:t xml:space="preserve"> </w:t>
      </w:r>
    </w:p>
    <w:p w14:paraId="34487EF1" w14:textId="77777777" w:rsidR="00795BF7" w:rsidRPr="00FD3B5A" w:rsidRDefault="00795BF7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 xml:space="preserve">Updates </w:t>
      </w:r>
    </w:p>
    <w:p w14:paraId="5C3AA483" w14:textId="77777777" w:rsidR="00976A7C" w:rsidRPr="00FD3B5A" w:rsidRDefault="00976A7C" w:rsidP="00795BF7">
      <w:pPr>
        <w:tabs>
          <w:tab w:val="num" w:pos="1908"/>
        </w:tabs>
        <w:spacing w:before="120" w:after="120"/>
        <w:ind w:right="-108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Record confirmation the following documents have been amended </w:t>
      </w:r>
      <w:r w:rsidR="00F55F9F" w:rsidRPr="00FD3B5A">
        <w:rPr>
          <w:rFonts w:ascii="Arial" w:hAnsi="Arial" w:cs="Arial"/>
          <w:sz w:val="22"/>
          <w:szCs w:val="22"/>
        </w:rPr>
        <w:t>in line with the performance report.</w:t>
      </w:r>
    </w:p>
    <w:p w14:paraId="50C621EF" w14:textId="34161F34" w:rsidR="00795BF7" w:rsidRPr="00FD3B5A" w:rsidRDefault="00976A7C" w:rsidP="00976A7C">
      <w:pPr>
        <w:pStyle w:val="PMPBodytext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Project </w:t>
      </w:r>
      <w:r w:rsidR="00DC5BD2" w:rsidRPr="00FD3B5A">
        <w:rPr>
          <w:rFonts w:ascii="Arial" w:hAnsi="Arial" w:cs="Arial"/>
          <w:sz w:val="22"/>
          <w:szCs w:val="22"/>
        </w:rPr>
        <w:t>Scope</w:t>
      </w:r>
    </w:p>
    <w:p w14:paraId="5C10C0B0" w14:textId="77777777" w:rsidR="00976A7C" w:rsidRPr="00FD3B5A" w:rsidRDefault="00976A7C" w:rsidP="00976A7C">
      <w:pPr>
        <w:pStyle w:val="PMPBodytext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Project Plan</w:t>
      </w:r>
    </w:p>
    <w:p w14:paraId="09BD0B3D" w14:textId="77777777" w:rsidR="00976A7C" w:rsidRPr="00FD3B5A" w:rsidRDefault="00976A7C" w:rsidP="00976A7C">
      <w:pPr>
        <w:pStyle w:val="PMPBodytext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Project Risk Register </w:t>
      </w:r>
    </w:p>
    <w:p w14:paraId="3464DAD5" w14:textId="040CE42C" w:rsidR="00F55F9F" w:rsidRPr="00FD3B5A" w:rsidRDefault="00F55F9F" w:rsidP="00976A7C">
      <w:pPr>
        <w:pStyle w:val="PMPBodytext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Project Change Request </w:t>
      </w:r>
    </w:p>
    <w:p w14:paraId="7D9A24A0" w14:textId="4551A757" w:rsidR="00DC5BD2" w:rsidRPr="00FD3B5A" w:rsidRDefault="00DC5BD2" w:rsidP="00976A7C">
      <w:pPr>
        <w:pStyle w:val="PMPBodytext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 xml:space="preserve">Contract (if variation required) </w:t>
      </w:r>
    </w:p>
    <w:p w14:paraId="1C2BF5A6" w14:textId="77777777" w:rsidR="00976A7C" w:rsidRPr="00FD3B5A" w:rsidRDefault="00976A7C" w:rsidP="00DC5BD2">
      <w:pPr>
        <w:spacing w:before="120"/>
        <w:rPr>
          <w:rFonts w:ascii="Arial" w:hAnsi="Arial" w:cs="Arial"/>
          <w:b/>
        </w:rPr>
      </w:pPr>
      <w:r w:rsidRPr="00FD3B5A">
        <w:rPr>
          <w:rFonts w:ascii="Arial" w:hAnsi="Arial" w:cs="Arial"/>
          <w:b/>
        </w:rPr>
        <w:t xml:space="preserve">Appendices </w:t>
      </w:r>
    </w:p>
    <w:p w14:paraId="5D7B93BB" w14:textId="77777777" w:rsidR="00976A7C" w:rsidRPr="00FD3B5A" w:rsidRDefault="00976A7C" w:rsidP="00976A7C">
      <w:pPr>
        <w:pStyle w:val="PMPBodytext"/>
        <w:rPr>
          <w:rFonts w:ascii="Arial" w:hAnsi="Arial" w:cs="Arial"/>
          <w:sz w:val="22"/>
          <w:szCs w:val="22"/>
        </w:rPr>
      </w:pPr>
      <w:r w:rsidRPr="00FD3B5A">
        <w:rPr>
          <w:rFonts w:ascii="Arial" w:hAnsi="Arial" w:cs="Arial"/>
          <w:sz w:val="22"/>
          <w:szCs w:val="22"/>
        </w:rPr>
        <w:t>Record the details of any other information and</w:t>
      </w:r>
      <w:r w:rsidR="0060221A" w:rsidRPr="00FD3B5A">
        <w:rPr>
          <w:rFonts w:ascii="Arial" w:hAnsi="Arial" w:cs="Arial"/>
          <w:sz w:val="22"/>
          <w:szCs w:val="22"/>
        </w:rPr>
        <w:t>/</w:t>
      </w:r>
      <w:r w:rsidRPr="00FD3B5A">
        <w:rPr>
          <w:rFonts w:ascii="Arial" w:hAnsi="Arial" w:cs="Arial"/>
          <w:sz w:val="22"/>
          <w:szCs w:val="22"/>
        </w:rPr>
        <w:t xml:space="preserve">or documentation supporting the </w:t>
      </w:r>
      <w:r w:rsidR="00F55F9F" w:rsidRPr="00FD3B5A">
        <w:rPr>
          <w:rFonts w:ascii="Arial" w:hAnsi="Arial" w:cs="Arial"/>
          <w:sz w:val="22"/>
          <w:szCs w:val="22"/>
        </w:rPr>
        <w:t>performance report</w:t>
      </w:r>
      <w:r w:rsidRPr="00FD3B5A">
        <w:rPr>
          <w:rFonts w:ascii="Arial" w:hAnsi="Arial" w:cs="Arial"/>
          <w:sz w:val="22"/>
          <w:szCs w:val="22"/>
        </w:rPr>
        <w:t>.</w:t>
      </w:r>
    </w:p>
    <w:p w14:paraId="68DF5023" w14:textId="77777777" w:rsidR="00795BF7" w:rsidRPr="00FD3B5A" w:rsidRDefault="00795BF7" w:rsidP="00822E35">
      <w:pPr>
        <w:pStyle w:val="PMPBodytext"/>
        <w:rPr>
          <w:rFonts w:ascii="Arial" w:hAnsi="Arial" w:cs="Arial"/>
          <w:vanish/>
          <w:sz w:val="22"/>
          <w:szCs w:val="22"/>
        </w:rPr>
      </w:pPr>
    </w:p>
    <w:sectPr w:rsidR="00795BF7" w:rsidRPr="00FD3B5A" w:rsidSect="009475A1">
      <w:headerReference w:type="default" r:id="rId10"/>
      <w:footerReference w:type="default" r:id="rId11"/>
      <w:type w:val="nextColumn"/>
      <w:pgSz w:w="11906" w:h="16838"/>
      <w:pgMar w:top="1440" w:right="1440" w:bottom="1440" w:left="1440" w:header="706" w:footer="706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DBAB0" w14:textId="77777777" w:rsidR="00C3471F" w:rsidRDefault="00C3471F">
      <w:r>
        <w:separator/>
      </w:r>
    </w:p>
  </w:endnote>
  <w:endnote w:type="continuationSeparator" w:id="0">
    <w:p w14:paraId="00CE8B60" w14:textId="77777777" w:rsidR="00C3471F" w:rsidRDefault="00C34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A3B20" w14:textId="753314A5" w:rsidR="004400D8" w:rsidRPr="001723F0" w:rsidRDefault="00FD3B5A" w:rsidP="00944AA1">
    <w:pPr>
      <w:pStyle w:val="Footer"/>
      <w:tabs>
        <w:tab w:val="clear" w:pos="4320"/>
        <w:tab w:val="clear" w:pos="8640"/>
        <w:tab w:val="right" w:pos="9000"/>
      </w:tabs>
      <w:ind w:left="-540" w:right="-694"/>
      <w:rPr>
        <w:rFonts w:ascii="Calibri" w:hAnsi="Calibri" w:cs="Tahoma"/>
        <w:sz w:val="22"/>
        <w:szCs w:val="22"/>
      </w:rPr>
    </w:pPr>
    <w:r>
      <w:rPr>
        <w:rFonts w:ascii="Calibri" w:hAnsi="Calibri" w:cs="Tahoma"/>
        <w:sz w:val="22"/>
        <w:szCs w:val="22"/>
      </w:rPr>
      <w:t>Doc Number</w:t>
    </w:r>
    <w:r w:rsidR="004400D8" w:rsidRPr="001723F0">
      <w:rPr>
        <w:rFonts w:ascii="Calibri" w:hAnsi="Calibri" w:cs="Tahoma"/>
        <w:sz w:val="22"/>
        <w:szCs w:val="22"/>
      </w:rPr>
      <w:tab/>
      <w:t xml:space="preserve">Page </w:t>
    </w:r>
    <w:r w:rsidR="004400D8" w:rsidRPr="001723F0">
      <w:rPr>
        <w:rStyle w:val="PageNumber"/>
        <w:rFonts w:ascii="Calibri" w:hAnsi="Calibri" w:cs="Tahoma"/>
        <w:sz w:val="22"/>
        <w:szCs w:val="22"/>
      </w:rPr>
      <w:fldChar w:fldCharType="begin"/>
    </w:r>
    <w:r w:rsidR="004400D8" w:rsidRPr="001723F0">
      <w:rPr>
        <w:rStyle w:val="PageNumber"/>
        <w:rFonts w:ascii="Calibri" w:hAnsi="Calibri" w:cs="Tahoma"/>
        <w:sz w:val="22"/>
        <w:szCs w:val="22"/>
      </w:rPr>
      <w:instrText xml:space="preserve"> PAGE </w:instrText>
    </w:r>
    <w:r w:rsidR="004400D8" w:rsidRPr="001723F0">
      <w:rPr>
        <w:rStyle w:val="PageNumber"/>
        <w:rFonts w:ascii="Calibri" w:hAnsi="Calibri" w:cs="Tahoma"/>
        <w:sz w:val="22"/>
        <w:szCs w:val="22"/>
      </w:rPr>
      <w:fldChar w:fldCharType="separate"/>
    </w:r>
    <w:r w:rsidR="00530DFB">
      <w:rPr>
        <w:rStyle w:val="PageNumber"/>
        <w:rFonts w:ascii="Calibri" w:hAnsi="Calibri" w:cs="Tahoma"/>
        <w:noProof/>
        <w:sz w:val="22"/>
        <w:szCs w:val="22"/>
      </w:rPr>
      <w:t>1</w:t>
    </w:r>
    <w:r w:rsidR="004400D8" w:rsidRPr="001723F0">
      <w:rPr>
        <w:rStyle w:val="PageNumber"/>
        <w:rFonts w:ascii="Calibri" w:hAnsi="Calibri" w:cs="Tahoma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E5E92" w14:textId="77777777" w:rsidR="00C3471F" w:rsidRDefault="00C3471F">
      <w:r>
        <w:separator/>
      </w:r>
    </w:p>
  </w:footnote>
  <w:footnote w:type="continuationSeparator" w:id="0">
    <w:p w14:paraId="70C831F1" w14:textId="77777777" w:rsidR="00C3471F" w:rsidRDefault="00C34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CA4D4" w14:textId="7234280B" w:rsidR="004400D8" w:rsidRDefault="00174862" w:rsidP="001723F0">
    <w:pPr>
      <w:spacing w:before="120"/>
      <w:ind w:left="-540" w:right="-694"/>
      <w:jc w:val="right"/>
      <w:rPr>
        <w:rFonts w:ascii="Calibri" w:hAnsi="Calibri" w:cs="Tahoma"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173BC38" wp14:editId="2AAAB6D1">
          <wp:simplePos x="0" y="0"/>
          <wp:positionH relativeFrom="column">
            <wp:posOffset>4434205</wp:posOffset>
          </wp:positionH>
          <wp:positionV relativeFrom="paragraph">
            <wp:posOffset>-97155</wp:posOffset>
          </wp:positionV>
          <wp:extent cx="2028190" cy="533400"/>
          <wp:effectExtent l="0" t="0" r="0" b="0"/>
          <wp:wrapSquare wrapText="bothSides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19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215"/>
    <w:multiLevelType w:val="hybridMultilevel"/>
    <w:tmpl w:val="8FC62A12"/>
    <w:lvl w:ilvl="0" w:tplc="85CA3312">
      <w:start w:val="1"/>
      <w:numFmt w:val="bullet"/>
      <w:lvlText w:val=""/>
      <w:lvlJc w:val="left"/>
      <w:pPr>
        <w:tabs>
          <w:tab w:val="num" w:pos="921"/>
        </w:tabs>
        <w:ind w:left="921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39E2EAA4">
      <w:start w:val="1"/>
      <w:numFmt w:val="bullet"/>
      <w:pStyle w:val="PMPSub-bullet"/>
      <w:lvlText w:val="-"/>
      <w:lvlJc w:val="left"/>
      <w:pPr>
        <w:tabs>
          <w:tab w:val="num" w:pos="2361"/>
        </w:tabs>
        <w:ind w:left="2361" w:hanging="360"/>
      </w:pPr>
      <w:rPr>
        <w:rFonts w:ascii="Times New Roman" w:hAnsi="Times New Roman" w:cs="Times New Roman" w:hint="default"/>
        <w:color w:val="666699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abstractNum w:abstractNumId="1" w15:restartNumberingAfterBreak="0">
    <w:nsid w:val="13D15A16"/>
    <w:multiLevelType w:val="hybridMultilevel"/>
    <w:tmpl w:val="ADA0860A"/>
    <w:lvl w:ilvl="0" w:tplc="BEBE0B8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125C2"/>
    <w:multiLevelType w:val="multilevel"/>
    <w:tmpl w:val="F580B122"/>
    <w:lvl w:ilvl="0">
      <w:start w:val="1"/>
      <w:numFmt w:val="decimal"/>
      <w:pStyle w:val="PMPSectionHeading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MPSubhead-1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845457C"/>
    <w:multiLevelType w:val="multilevel"/>
    <w:tmpl w:val="F38CFAF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E0AD9"/>
    <w:multiLevelType w:val="multilevel"/>
    <w:tmpl w:val="D3724FDA"/>
    <w:lvl w:ilvl="0">
      <w:start w:val="1"/>
      <w:numFmt w:val="bullet"/>
      <w:lvlText w:val="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3811A52"/>
    <w:multiLevelType w:val="hybridMultilevel"/>
    <w:tmpl w:val="D3724FDA"/>
    <w:lvl w:ilvl="0" w:tplc="BEBE0B86">
      <w:start w:val="1"/>
      <w:numFmt w:val="bullet"/>
      <w:lvlText w:val="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5787BA4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8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" w15:restartNumberingAfterBreak="0">
    <w:nsid w:val="4187115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8" w15:restartNumberingAfterBreak="0">
    <w:nsid w:val="47607D0E"/>
    <w:multiLevelType w:val="hybridMultilevel"/>
    <w:tmpl w:val="8990D6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35682"/>
    <w:multiLevelType w:val="hybridMultilevel"/>
    <w:tmpl w:val="1980C7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C1D50"/>
    <w:multiLevelType w:val="hybridMultilevel"/>
    <w:tmpl w:val="7EECA2CE"/>
    <w:lvl w:ilvl="0" w:tplc="04090005">
      <w:start w:val="1"/>
      <w:numFmt w:val="bullet"/>
      <w:lvlText w:val="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85E6702"/>
    <w:multiLevelType w:val="hybridMultilevel"/>
    <w:tmpl w:val="05AC12C4"/>
    <w:lvl w:ilvl="0" w:tplc="04090005">
      <w:start w:val="1"/>
      <w:numFmt w:val="bullet"/>
      <w:lvlText w:val="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58ED3304"/>
    <w:multiLevelType w:val="hybridMultilevel"/>
    <w:tmpl w:val="CAAA9698"/>
    <w:lvl w:ilvl="0" w:tplc="BEBE0B8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B3C3D"/>
    <w:multiLevelType w:val="hybridMultilevel"/>
    <w:tmpl w:val="52E6C442"/>
    <w:lvl w:ilvl="0" w:tplc="BEBE0B8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77698"/>
    <w:multiLevelType w:val="hybridMultilevel"/>
    <w:tmpl w:val="3F340566"/>
    <w:lvl w:ilvl="0" w:tplc="0C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0744"/>
    <w:multiLevelType w:val="hybridMultilevel"/>
    <w:tmpl w:val="F38CFAFA"/>
    <w:lvl w:ilvl="0" w:tplc="BEBE0B8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F75F7"/>
    <w:multiLevelType w:val="hybridMultilevel"/>
    <w:tmpl w:val="E30E4118"/>
    <w:lvl w:ilvl="0" w:tplc="9E800360">
      <w:start w:val="1"/>
      <w:numFmt w:val="bullet"/>
      <w:pStyle w:val="PMPBullet-lis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6699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FC75C1"/>
    <w:multiLevelType w:val="hybridMultilevel"/>
    <w:tmpl w:val="91A875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4772252">
    <w:abstractNumId w:val="0"/>
  </w:num>
  <w:num w:numId="2" w16cid:durableId="1276400021">
    <w:abstractNumId w:val="7"/>
  </w:num>
  <w:num w:numId="3" w16cid:durableId="894783184">
    <w:abstractNumId w:val="6"/>
  </w:num>
  <w:num w:numId="4" w16cid:durableId="1183327252">
    <w:abstractNumId w:val="2"/>
  </w:num>
  <w:num w:numId="5" w16cid:durableId="2093118185">
    <w:abstractNumId w:val="16"/>
  </w:num>
  <w:num w:numId="6" w16cid:durableId="420377999">
    <w:abstractNumId w:val="1"/>
  </w:num>
  <w:num w:numId="7" w16cid:durableId="875502344">
    <w:abstractNumId w:val="13"/>
  </w:num>
  <w:num w:numId="8" w16cid:durableId="198396090">
    <w:abstractNumId w:val="5"/>
  </w:num>
  <w:num w:numId="9" w16cid:durableId="1633948458">
    <w:abstractNumId w:val="4"/>
  </w:num>
  <w:num w:numId="10" w16cid:durableId="1082337794">
    <w:abstractNumId w:val="11"/>
  </w:num>
  <w:num w:numId="11" w16cid:durableId="266353361">
    <w:abstractNumId w:val="10"/>
  </w:num>
  <w:num w:numId="12" w16cid:durableId="377164506">
    <w:abstractNumId w:val="8"/>
  </w:num>
  <w:num w:numId="13" w16cid:durableId="1152017258">
    <w:abstractNumId w:val="9"/>
  </w:num>
  <w:num w:numId="14" w16cid:durableId="1824346876">
    <w:abstractNumId w:val="12"/>
  </w:num>
  <w:num w:numId="15" w16cid:durableId="1437872246">
    <w:abstractNumId w:val="14"/>
  </w:num>
  <w:num w:numId="16" w16cid:durableId="100877493">
    <w:abstractNumId w:val="15"/>
  </w:num>
  <w:num w:numId="17" w16cid:durableId="492257154">
    <w:abstractNumId w:val="3"/>
  </w:num>
  <w:num w:numId="18" w16cid:durableId="1430929201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53"/>
    <w:rsid w:val="000141A0"/>
    <w:rsid w:val="00027B20"/>
    <w:rsid w:val="00031754"/>
    <w:rsid w:val="00044585"/>
    <w:rsid w:val="00054E11"/>
    <w:rsid w:val="000635C4"/>
    <w:rsid w:val="00066FE9"/>
    <w:rsid w:val="000723E1"/>
    <w:rsid w:val="00080F1A"/>
    <w:rsid w:val="00084C84"/>
    <w:rsid w:val="00094236"/>
    <w:rsid w:val="00097D1C"/>
    <w:rsid w:val="000A000B"/>
    <w:rsid w:val="000A3231"/>
    <w:rsid w:val="000B07B0"/>
    <w:rsid w:val="000B516F"/>
    <w:rsid w:val="000B5818"/>
    <w:rsid w:val="000B5DC9"/>
    <w:rsid w:val="000B7583"/>
    <w:rsid w:val="000C0EEA"/>
    <w:rsid w:val="000C3792"/>
    <w:rsid w:val="000C587A"/>
    <w:rsid w:val="000D2CF0"/>
    <w:rsid w:val="000E5561"/>
    <w:rsid w:val="000F00E8"/>
    <w:rsid w:val="00115146"/>
    <w:rsid w:val="00146ED3"/>
    <w:rsid w:val="0015261A"/>
    <w:rsid w:val="00153E57"/>
    <w:rsid w:val="001723F0"/>
    <w:rsid w:val="001745CB"/>
    <w:rsid w:val="00174862"/>
    <w:rsid w:val="0017657C"/>
    <w:rsid w:val="001777C1"/>
    <w:rsid w:val="0018091A"/>
    <w:rsid w:val="0018657D"/>
    <w:rsid w:val="001B1E60"/>
    <w:rsid w:val="001C4127"/>
    <w:rsid w:val="001C661E"/>
    <w:rsid w:val="001C68F2"/>
    <w:rsid w:val="001E45AF"/>
    <w:rsid w:val="00207C82"/>
    <w:rsid w:val="00221CF1"/>
    <w:rsid w:val="00231FFF"/>
    <w:rsid w:val="00265576"/>
    <w:rsid w:val="002674E8"/>
    <w:rsid w:val="00293397"/>
    <w:rsid w:val="00295D38"/>
    <w:rsid w:val="002B6BEE"/>
    <w:rsid w:val="002B7923"/>
    <w:rsid w:val="002C6C79"/>
    <w:rsid w:val="002D2751"/>
    <w:rsid w:val="002D65F2"/>
    <w:rsid w:val="002E23E3"/>
    <w:rsid w:val="002E58EA"/>
    <w:rsid w:val="002F412C"/>
    <w:rsid w:val="00310368"/>
    <w:rsid w:val="00313C85"/>
    <w:rsid w:val="003144D1"/>
    <w:rsid w:val="003201AE"/>
    <w:rsid w:val="00337D76"/>
    <w:rsid w:val="00345C14"/>
    <w:rsid w:val="00350224"/>
    <w:rsid w:val="00361907"/>
    <w:rsid w:val="00386107"/>
    <w:rsid w:val="003969E0"/>
    <w:rsid w:val="003A0895"/>
    <w:rsid w:val="003A2FD9"/>
    <w:rsid w:val="003B05D9"/>
    <w:rsid w:val="003B374A"/>
    <w:rsid w:val="003C74E2"/>
    <w:rsid w:val="003D525F"/>
    <w:rsid w:val="003F00EA"/>
    <w:rsid w:val="003F43EC"/>
    <w:rsid w:val="00407309"/>
    <w:rsid w:val="004400D8"/>
    <w:rsid w:val="004400F9"/>
    <w:rsid w:val="0045347A"/>
    <w:rsid w:val="004844AC"/>
    <w:rsid w:val="00487A01"/>
    <w:rsid w:val="0049047B"/>
    <w:rsid w:val="004B28B6"/>
    <w:rsid w:val="004D35F4"/>
    <w:rsid w:val="004F6245"/>
    <w:rsid w:val="004F7E64"/>
    <w:rsid w:val="005051E7"/>
    <w:rsid w:val="0052356E"/>
    <w:rsid w:val="00530DFB"/>
    <w:rsid w:val="00532FBA"/>
    <w:rsid w:val="00541A11"/>
    <w:rsid w:val="0055042D"/>
    <w:rsid w:val="005553B0"/>
    <w:rsid w:val="0056340B"/>
    <w:rsid w:val="00590A09"/>
    <w:rsid w:val="00597B69"/>
    <w:rsid w:val="005C090E"/>
    <w:rsid w:val="005C4344"/>
    <w:rsid w:val="005C5BB3"/>
    <w:rsid w:val="005D61F3"/>
    <w:rsid w:val="005D64E5"/>
    <w:rsid w:val="005F2612"/>
    <w:rsid w:val="0060221A"/>
    <w:rsid w:val="00620FF2"/>
    <w:rsid w:val="00632B44"/>
    <w:rsid w:val="006413CE"/>
    <w:rsid w:val="006420DB"/>
    <w:rsid w:val="00651613"/>
    <w:rsid w:val="00664A8A"/>
    <w:rsid w:val="00667736"/>
    <w:rsid w:val="0067028C"/>
    <w:rsid w:val="00686735"/>
    <w:rsid w:val="00686EA0"/>
    <w:rsid w:val="00697485"/>
    <w:rsid w:val="006B7068"/>
    <w:rsid w:val="006E26CA"/>
    <w:rsid w:val="006E5184"/>
    <w:rsid w:val="006E59F2"/>
    <w:rsid w:val="006F0D78"/>
    <w:rsid w:val="0070197F"/>
    <w:rsid w:val="00704EAF"/>
    <w:rsid w:val="00713B71"/>
    <w:rsid w:val="00720959"/>
    <w:rsid w:val="00747A01"/>
    <w:rsid w:val="00761008"/>
    <w:rsid w:val="00761ECC"/>
    <w:rsid w:val="007716C3"/>
    <w:rsid w:val="00777B8C"/>
    <w:rsid w:val="00786654"/>
    <w:rsid w:val="00795BF7"/>
    <w:rsid w:val="007B0F91"/>
    <w:rsid w:val="007B3D7D"/>
    <w:rsid w:val="007B6070"/>
    <w:rsid w:val="007C0307"/>
    <w:rsid w:val="007C5FEC"/>
    <w:rsid w:val="007C669D"/>
    <w:rsid w:val="007D611E"/>
    <w:rsid w:val="007E2853"/>
    <w:rsid w:val="007E74D9"/>
    <w:rsid w:val="007F6859"/>
    <w:rsid w:val="008045B9"/>
    <w:rsid w:val="008122D4"/>
    <w:rsid w:val="0081560D"/>
    <w:rsid w:val="00816A7C"/>
    <w:rsid w:val="00820096"/>
    <w:rsid w:val="00822E1E"/>
    <w:rsid w:val="00822E35"/>
    <w:rsid w:val="00865841"/>
    <w:rsid w:val="0088028B"/>
    <w:rsid w:val="00883A13"/>
    <w:rsid w:val="00885FD1"/>
    <w:rsid w:val="00897905"/>
    <w:rsid w:val="008A0F02"/>
    <w:rsid w:val="008B6953"/>
    <w:rsid w:val="008C36E4"/>
    <w:rsid w:val="008E39AF"/>
    <w:rsid w:val="0090148E"/>
    <w:rsid w:val="00907F8C"/>
    <w:rsid w:val="009431F6"/>
    <w:rsid w:val="00944AA1"/>
    <w:rsid w:val="009475A1"/>
    <w:rsid w:val="00961894"/>
    <w:rsid w:val="009621AB"/>
    <w:rsid w:val="00967BD9"/>
    <w:rsid w:val="009765F4"/>
    <w:rsid w:val="00976A7C"/>
    <w:rsid w:val="00992607"/>
    <w:rsid w:val="009A53C4"/>
    <w:rsid w:val="009A609A"/>
    <w:rsid w:val="009B5911"/>
    <w:rsid w:val="009D20D3"/>
    <w:rsid w:val="009E5ED5"/>
    <w:rsid w:val="009F1B79"/>
    <w:rsid w:val="00A0327B"/>
    <w:rsid w:val="00A05BA4"/>
    <w:rsid w:val="00A25CE8"/>
    <w:rsid w:val="00A27D55"/>
    <w:rsid w:val="00A402EB"/>
    <w:rsid w:val="00A54D66"/>
    <w:rsid w:val="00AA23B6"/>
    <w:rsid w:val="00AB5A11"/>
    <w:rsid w:val="00AC737E"/>
    <w:rsid w:val="00AE32E0"/>
    <w:rsid w:val="00B0372D"/>
    <w:rsid w:val="00B12EC3"/>
    <w:rsid w:val="00B31E01"/>
    <w:rsid w:val="00B34A3B"/>
    <w:rsid w:val="00B41C9F"/>
    <w:rsid w:val="00B46D99"/>
    <w:rsid w:val="00B53636"/>
    <w:rsid w:val="00B55B65"/>
    <w:rsid w:val="00B5767A"/>
    <w:rsid w:val="00B60B8C"/>
    <w:rsid w:val="00B86EDE"/>
    <w:rsid w:val="00B874F7"/>
    <w:rsid w:val="00B92F9A"/>
    <w:rsid w:val="00BB11A0"/>
    <w:rsid w:val="00BE4282"/>
    <w:rsid w:val="00BF3EE3"/>
    <w:rsid w:val="00BF69F4"/>
    <w:rsid w:val="00C20C9A"/>
    <w:rsid w:val="00C34660"/>
    <w:rsid w:val="00C3471F"/>
    <w:rsid w:val="00C3795D"/>
    <w:rsid w:val="00C62E3B"/>
    <w:rsid w:val="00C63891"/>
    <w:rsid w:val="00C74BD0"/>
    <w:rsid w:val="00C8475C"/>
    <w:rsid w:val="00C84A7B"/>
    <w:rsid w:val="00C9086B"/>
    <w:rsid w:val="00C977C7"/>
    <w:rsid w:val="00CA0300"/>
    <w:rsid w:val="00CB04FB"/>
    <w:rsid w:val="00CB14A8"/>
    <w:rsid w:val="00CC04A3"/>
    <w:rsid w:val="00CC5B30"/>
    <w:rsid w:val="00CD44D4"/>
    <w:rsid w:val="00CD6817"/>
    <w:rsid w:val="00CE0404"/>
    <w:rsid w:val="00CE67CC"/>
    <w:rsid w:val="00D11377"/>
    <w:rsid w:val="00D27C05"/>
    <w:rsid w:val="00D348B6"/>
    <w:rsid w:val="00D37417"/>
    <w:rsid w:val="00D4070D"/>
    <w:rsid w:val="00D40C66"/>
    <w:rsid w:val="00D42235"/>
    <w:rsid w:val="00D50731"/>
    <w:rsid w:val="00D5207E"/>
    <w:rsid w:val="00D732FB"/>
    <w:rsid w:val="00D74ABF"/>
    <w:rsid w:val="00DC14F1"/>
    <w:rsid w:val="00DC2B19"/>
    <w:rsid w:val="00DC5BD2"/>
    <w:rsid w:val="00DC61C0"/>
    <w:rsid w:val="00DE16CF"/>
    <w:rsid w:val="00E164FE"/>
    <w:rsid w:val="00E41857"/>
    <w:rsid w:val="00E57F2B"/>
    <w:rsid w:val="00E611C8"/>
    <w:rsid w:val="00E63153"/>
    <w:rsid w:val="00E95C7B"/>
    <w:rsid w:val="00EC1B94"/>
    <w:rsid w:val="00EC6FA6"/>
    <w:rsid w:val="00EE31B2"/>
    <w:rsid w:val="00EE7193"/>
    <w:rsid w:val="00F25AD8"/>
    <w:rsid w:val="00F27C16"/>
    <w:rsid w:val="00F34753"/>
    <w:rsid w:val="00F35BA1"/>
    <w:rsid w:val="00F40400"/>
    <w:rsid w:val="00F52FA3"/>
    <w:rsid w:val="00F55F9F"/>
    <w:rsid w:val="00F71D3E"/>
    <w:rsid w:val="00F72B4E"/>
    <w:rsid w:val="00FC1E74"/>
    <w:rsid w:val="00FC29AD"/>
    <w:rsid w:val="00FD3B5A"/>
    <w:rsid w:val="00FE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25F150F"/>
  <w15:chartTrackingRefBased/>
  <w15:docId w15:val="{14C0EAF9-2631-4020-B126-5D7452C1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97D1C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m,Body Text (Reset numbering),Reset numbering"/>
    <w:basedOn w:val="Normal"/>
    <w:next w:val="Normal"/>
    <w:qFormat/>
    <w:rsid w:val="00097D1C"/>
    <w:pPr>
      <w:keepNext/>
      <w:outlineLvl w:val="1"/>
    </w:pPr>
    <w:rPr>
      <w:sz w:val="28"/>
    </w:rPr>
  </w:style>
  <w:style w:type="paragraph" w:styleId="Heading3">
    <w:name w:val="heading 3"/>
    <w:basedOn w:val="Normal"/>
    <w:qFormat/>
    <w:rsid w:val="00097D1C"/>
    <w:pPr>
      <w:numPr>
        <w:ilvl w:val="2"/>
        <w:numId w:val="3"/>
      </w:num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sid w:val="00097D1C"/>
    <w:pPr>
      <w:keepNext/>
      <w:numPr>
        <w:ilvl w:val="3"/>
        <w:numId w:val="3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97D1C"/>
    <w:pPr>
      <w:keepNext/>
      <w:numPr>
        <w:ilvl w:val="4"/>
        <w:numId w:val="3"/>
      </w:numPr>
      <w:outlineLvl w:val="4"/>
    </w:pPr>
    <w:rPr>
      <w:b/>
      <w:bCs/>
      <w:szCs w:val="36"/>
    </w:rPr>
  </w:style>
  <w:style w:type="paragraph" w:styleId="Heading6">
    <w:name w:val="heading 6"/>
    <w:basedOn w:val="Normal"/>
    <w:next w:val="Normal"/>
    <w:qFormat/>
    <w:rsid w:val="00097D1C"/>
    <w:pPr>
      <w:keepNext/>
      <w:numPr>
        <w:ilvl w:val="5"/>
        <w:numId w:val="3"/>
      </w:numPr>
      <w:outlineLvl w:val="5"/>
    </w:pPr>
    <w:rPr>
      <w:b/>
      <w:bCs/>
      <w:szCs w:val="36"/>
    </w:rPr>
  </w:style>
  <w:style w:type="paragraph" w:styleId="Heading7">
    <w:name w:val="heading 7"/>
    <w:basedOn w:val="Normal"/>
    <w:next w:val="Normal"/>
    <w:qFormat/>
    <w:rsid w:val="00097D1C"/>
    <w:pPr>
      <w:keepNext/>
      <w:numPr>
        <w:ilvl w:val="6"/>
        <w:numId w:val="3"/>
      </w:numPr>
      <w:jc w:val="right"/>
      <w:outlineLvl w:val="6"/>
    </w:pPr>
    <w:rPr>
      <w:rFonts w:ascii="Garamond" w:hAnsi="Garamond"/>
      <w:b/>
      <w:color w:val="FFFFFF"/>
      <w:spacing w:val="6"/>
      <w:sz w:val="22"/>
    </w:rPr>
  </w:style>
  <w:style w:type="paragraph" w:styleId="Heading8">
    <w:name w:val="heading 8"/>
    <w:basedOn w:val="Normal"/>
    <w:next w:val="Normal"/>
    <w:qFormat/>
    <w:rsid w:val="00097D1C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097D1C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MPSectionHeading">
    <w:name w:val="PMP Section Heading"/>
    <w:basedOn w:val="Normal"/>
    <w:next w:val="PMPSubhead-1"/>
    <w:autoRedefine/>
    <w:rsid w:val="00E611C8"/>
    <w:pPr>
      <w:numPr>
        <w:numId w:val="4"/>
      </w:numPr>
      <w:pBdr>
        <w:bottom w:val="single" w:sz="18" w:space="1" w:color="C0C0C0"/>
      </w:pBdr>
      <w:tabs>
        <w:tab w:val="left" w:pos="1620"/>
      </w:tabs>
      <w:snapToGrid w:val="0"/>
      <w:spacing w:before="240" w:after="280"/>
    </w:pPr>
    <w:rPr>
      <w:rFonts w:ascii="Tahoma" w:hAnsi="Tahoma" w:cs="Tahoma"/>
      <w:iCs/>
      <w:sz w:val="28"/>
      <w:szCs w:val="28"/>
      <w:lang w:val="en-US"/>
    </w:rPr>
  </w:style>
  <w:style w:type="paragraph" w:customStyle="1" w:styleId="PMPSub-bullet">
    <w:name w:val="PMP Sub-bullet"/>
    <w:basedOn w:val="Normal"/>
    <w:autoRedefine/>
    <w:rsid w:val="007B6070"/>
    <w:pPr>
      <w:keepLines/>
      <w:numPr>
        <w:ilvl w:val="2"/>
        <w:numId w:val="1"/>
      </w:numPr>
      <w:spacing w:before="60" w:after="120"/>
      <w:ind w:right="-58"/>
    </w:pPr>
    <w:rPr>
      <w:rFonts w:ascii="Tahoma" w:hAnsi="Tahoma" w:cs="Tahoma"/>
      <w:i/>
      <w:iCs/>
      <w:color w:val="000080"/>
      <w:sz w:val="20"/>
    </w:rPr>
  </w:style>
  <w:style w:type="paragraph" w:customStyle="1" w:styleId="PMPSubhead-1">
    <w:name w:val="PMP Subhead-1"/>
    <w:autoRedefine/>
    <w:rsid w:val="00897905"/>
    <w:pPr>
      <w:numPr>
        <w:ilvl w:val="1"/>
        <w:numId w:val="4"/>
      </w:numPr>
      <w:tabs>
        <w:tab w:val="clear" w:pos="756"/>
        <w:tab w:val="num" w:pos="540"/>
      </w:tabs>
      <w:spacing w:before="40" w:after="80"/>
      <w:ind w:left="540" w:hanging="540"/>
    </w:pPr>
    <w:rPr>
      <w:rFonts w:ascii="Tahoma" w:hAnsi="Tahoma" w:cs="Tahoma"/>
      <w:b/>
      <w:iCs/>
      <w:sz w:val="22"/>
      <w:szCs w:val="22"/>
      <w:lang w:eastAsia="en-US"/>
    </w:rPr>
  </w:style>
  <w:style w:type="paragraph" w:customStyle="1" w:styleId="PMPSubhead-2">
    <w:name w:val="PMP Subhead-2"/>
    <w:basedOn w:val="PMPSectionHeading"/>
    <w:autoRedefine/>
    <w:rsid w:val="00031754"/>
    <w:pPr>
      <w:numPr>
        <w:numId w:val="0"/>
      </w:numPr>
      <w:pBdr>
        <w:bottom w:val="none" w:sz="0" w:space="0" w:color="auto"/>
      </w:pBdr>
      <w:spacing w:after="120"/>
    </w:pPr>
    <w:rPr>
      <w:b/>
      <w:sz w:val="22"/>
    </w:rPr>
  </w:style>
  <w:style w:type="paragraph" w:customStyle="1" w:styleId="PMPBodytext">
    <w:name w:val="PMP Body text"/>
    <w:basedOn w:val="Normal"/>
    <w:link w:val="PMPBodytextChar"/>
    <w:rsid w:val="00044585"/>
    <w:pPr>
      <w:spacing w:before="60" w:after="60"/>
    </w:pPr>
    <w:rPr>
      <w:rFonts w:ascii="Tahoma" w:hAnsi="Tahoma" w:cs="Tahoma"/>
      <w:sz w:val="20"/>
      <w:szCs w:val="20"/>
    </w:rPr>
  </w:style>
  <w:style w:type="paragraph" w:customStyle="1" w:styleId="PMPBullet-list">
    <w:name w:val="PMP Bullet-list"/>
    <w:basedOn w:val="Normal"/>
    <w:autoRedefine/>
    <w:rsid w:val="00883A13"/>
    <w:pPr>
      <w:numPr>
        <w:numId w:val="5"/>
      </w:numPr>
      <w:spacing w:before="60" w:after="240"/>
      <w:ind w:left="357" w:hanging="357"/>
    </w:pPr>
    <w:rPr>
      <w:rFonts w:ascii="Tahoma" w:hAnsi="Tahoma" w:cs="Tahoma"/>
      <w:sz w:val="20"/>
      <w:szCs w:val="20"/>
    </w:rPr>
  </w:style>
  <w:style w:type="paragraph" w:customStyle="1" w:styleId="PMPFooter-lined">
    <w:name w:val="PMP Footer-lined"/>
    <w:basedOn w:val="Normal"/>
    <w:autoRedefine/>
    <w:rsid w:val="00DC14F1"/>
    <w:pPr>
      <w:pBdr>
        <w:top w:val="single" w:sz="8" w:space="5" w:color="999999"/>
      </w:pBdr>
      <w:tabs>
        <w:tab w:val="right" w:pos="8640"/>
      </w:tabs>
    </w:pPr>
    <w:rPr>
      <w:rFonts w:ascii="Tahoma" w:hAnsi="Tahoma" w:cs="Tahoma"/>
      <w:i/>
      <w:iCs/>
      <w:sz w:val="16"/>
      <w:szCs w:val="16"/>
      <w:lang w:val="en-US"/>
    </w:rPr>
  </w:style>
  <w:style w:type="paragraph" w:customStyle="1" w:styleId="PMPHeader-lined">
    <w:name w:val="PMP Header-lined"/>
    <w:basedOn w:val="Normal"/>
    <w:autoRedefine/>
    <w:rsid w:val="00044585"/>
    <w:pPr>
      <w:pBdr>
        <w:bottom w:val="single" w:sz="8" w:space="5" w:color="999999"/>
      </w:pBdr>
    </w:pPr>
    <w:rPr>
      <w:rFonts w:ascii="Tahoma" w:hAnsi="Tahoma" w:cs="Tahoma"/>
      <w:i/>
      <w:iCs/>
      <w:sz w:val="16"/>
      <w:szCs w:val="16"/>
      <w:lang w:val="en-US"/>
    </w:rPr>
  </w:style>
  <w:style w:type="paragraph" w:styleId="TOC1">
    <w:name w:val="toc 1"/>
    <w:basedOn w:val="PMPBodytext"/>
    <w:next w:val="Normal"/>
    <w:autoRedefine/>
    <w:semiHidden/>
    <w:rsid w:val="00066FE9"/>
    <w:pPr>
      <w:tabs>
        <w:tab w:val="left" w:pos="900"/>
        <w:tab w:val="right" w:leader="dot" w:pos="8296"/>
      </w:tabs>
      <w:spacing w:before="240"/>
      <w:ind w:left="900" w:hanging="540"/>
    </w:pPr>
    <w:rPr>
      <w:b/>
      <w:noProof/>
      <w:sz w:val="22"/>
      <w:szCs w:val="24"/>
      <w:lang w:val="en-US"/>
    </w:rPr>
  </w:style>
  <w:style w:type="paragraph" w:styleId="TOC2">
    <w:name w:val="toc 2"/>
    <w:basedOn w:val="Normal"/>
    <w:next w:val="Normal"/>
    <w:autoRedefine/>
    <w:semiHidden/>
    <w:rsid w:val="00066FE9"/>
    <w:pPr>
      <w:tabs>
        <w:tab w:val="left" w:pos="1440"/>
        <w:tab w:val="right" w:leader="dot" w:pos="8296"/>
      </w:tabs>
      <w:ind w:left="1440" w:hanging="540"/>
    </w:pPr>
    <w:rPr>
      <w:rFonts w:ascii="Tahoma" w:hAnsi="Tahoma"/>
      <w:sz w:val="20"/>
    </w:rPr>
  </w:style>
  <w:style w:type="character" w:styleId="Hyperlink">
    <w:name w:val="Hyperlink"/>
    <w:rsid w:val="00713B71"/>
    <w:rPr>
      <w:noProof/>
      <w:color w:val="0000FF"/>
      <w:u w:val="single"/>
    </w:rPr>
  </w:style>
  <w:style w:type="paragraph" w:customStyle="1" w:styleId="PMPSubhead-numbered">
    <w:name w:val="PMP Subhead-numbered"/>
    <w:basedOn w:val="Normal"/>
    <w:autoRedefine/>
    <w:rsid w:val="00031754"/>
    <w:pPr>
      <w:snapToGrid w:val="0"/>
      <w:spacing w:before="240" w:after="120"/>
    </w:pPr>
    <w:rPr>
      <w:rFonts w:ascii="Tahoma" w:hAnsi="Tahoma" w:cs="Tahoma"/>
      <w:b/>
      <w:bCs/>
    </w:rPr>
  </w:style>
  <w:style w:type="paragraph" w:customStyle="1" w:styleId="PMPSubhead-text">
    <w:name w:val="PMP Subhead-text"/>
    <w:basedOn w:val="Normal"/>
    <w:autoRedefine/>
    <w:rsid w:val="00C34660"/>
    <w:pPr>
      <w:ind w:left="360"/>
    </w:pPr>
    <w:rPr>
      <w:rFonts w:ascii="Tahoma" w:hAnsi="Tahoma" w:cs="Tahoma"/>
      <w:sz w:val="20"/>
      <w:szCs w:val="20"/>
    </w:rPr>
  </w:style>
  <w:style w:type="paragraph" w:customStyle="1" w:styleId="PMPHelptext">
    <w:name w:val="PMP Help text"/>
    <w:basedOn w:val="Normal"/>
    <w:autoRedefine/>
    <w:rsid w:val="001C68F2"/>
    <w:pPr>
      <w:spacing w:before="200" w:after="240"/>
    </w:pPr>
    <w:rPr>
      <w:rFonts w:ascii="Tahoma" w:hAnsi="Tahoma" w:cs="Tahoma"/>
      <w:i/>
      <w:iCs/>
      <w:color w:val="000080"/>
      <w:sz w:val="20"/>
      <w:szCs w:val="20"/>
    </w:rPr>
  </w:style>
  <w:style w:type="paragraph" w:customStyle="1" w:styleId="PMPSubhead-italic">
    <w:name w:val="PMP Subhead-italic"/>
    <w:basedOn w:val="PMPSubhead-2"/>
    <w:autoRedefine/>
    <w:rsid w:val="0067028C"/>
    <w:rPr>
      <w:i/>
      <w:sz w:val="24"/>
    </w:rPr>
  </w:style>
  <w:style w:type="paragraph" w:customStyle="1" w:styleId="PMPHeader-unnumbered">
    <w:name w:val="PMP Header-unnumbered"/>
    <w:basedOn w:val="PMPSectionHeading"/>
    <w:autoRedefine/>
    <w:rsid w:val="003F00EA"/>
    <w:pPr>
      <w:numPr>
        <w:numId w:val="0"/>
      </w:numPr>
      <w:spacing w:after="360"/>
    </w:pPr>
  </w:style>
  <w:style w:type="numbering" w:styleId="111111">
    <w:name w:val="Outline List 2"/>
    <w:basedOn w:val="NoList"/>
    <w:rsid w:val="00097D1C"/>
    <w:pPr>
      <w:numPr>
        <w:numId w:val="2"/>
      </w:numPr>
    </w:pPr>
  </w:style>
  <w:style w:type="paragraph" w:customStyle="1" w:styleId="PMPDocumentType">
    <w:name w:val="PMP Document Type"/>
    <w:basedOn w:val="Normal"/>
    <w:autoRedefine/>
    <w:rsid w:val="001777C1"/>
    <w:pPr>
      <w:pBdr>
        <w:bottom w:val="single" w:sz="12" w:space="1" w:color="C0C0C0"/>
      </w:pBdr>
    </w:pPr>
    <w:rPr>
      <w:rFonts w:ascii="Tahoma" w:hAnsi="Tahoma" w:cs="Tahoma"/>
      <w:sz w:val="52"/>
      <w:szCs w:val="52"/>
    </w:rPr>
  </w:style>
  <w:style w:type="paragraph" w:styleId="Header">
    <w:name w:val="header"/>
    <w:basedOn w:val="Normal"/>
    <w:rsid w:val="00D422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2235"/>
    <w:pPr>
      <w:tabs>
        <w:tab w:val="center" w:pos="4320"/>
        <w:tab w:val="right" w:pos="8640"/>
      </w:tabs>
    </w:pPr>
  </w:style>
  <w:style w:type="paragraph" w:customStyle="1" w:styleId="Helptext">
    <w:name w:val="Help text"/>
    <w:basedOn w:val="Normal"/>
    <w:rsid w:val="00C8475C"/>
    <w:pPr>
      <w:spacing w:before="200" w:after="240"/>
    </w:pPr>
    <w:rPr>
      <w:rFonts w:ascii="Tahoma" w:hAnsi="Tahoma" w:cs="Tahoma"/>
      <w:i/>
      <w:iCs/>
      <w:color w:val="000080"/>
      <w:sz w:val="20"/>
      <w:szCs w:val="20"/>
    </w:rPr>
  </w:style>
  <w:style w:type="character" w:customStyle="1" w:styleId="PMPBodytextChar">
    <w:name w:val="PMP Body text Char"/>
    <w:link w:val="PMPBodytext"/>
    <w:rsid w:val="008B6953"/>
    <w:rPr>
      <w:rFonts w:ascii="Tahoma" w:hAnsi="Tahoma" w:cs="Tahoma"/>
      <w:lang w:val="en-AU" w:eastAsia="en-US" w:bidi="ar-SA"/>
    </w:rPr>
  </w:style>
  <w:style w:type="table" w:styleId="TableGrid">
    <w:name w:val="Table Grid"/>
    <w:basedOn w:val="TableNormal"/>
    <w:rsid w:val="00BF3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F3EE3"/>
  </w:style>
  <w:style w:type="paragraph" w:styleId="BalloonText">
    <w:name w:val="Balloon Text"/>
    <w:basedOn w:val="Normal"/>
    <w:semiHidden/>
    <w:rsid w:val="004073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Alphapharm\Final%20Documents\Lite%20Project%20Charter%20Form%20PME%2001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EB519AC-9D2D-4576-A9EC-C601A7487D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0FBDC7-DF62-44BE-8153-035E9D06B4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4A936-54F8-41A2-89C6-1C530CBF6997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Lite Project Charter Form PME 019</Template>
  <TotalTime>3</TotalTime>
  <Pages>2</Pages>
  <Words>336</Words>
  <Characters>2138</Characters>
  <Application>Microsoft Office Word</Application>
  <DocSecurity>0</DocSecurity>
  <Lines>112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Company>PMPartners Pty Ltd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Project Charter</dc:subject>
  <dc:creator>Stephen Hartley</dc:creator>
  <cp:keywords/>
  <dc:description>Copyright:  Project Management Partners Pty Ltd 2006 all rights reserved.  Clients may adapt this template for their own use only</dc:description>
  <cp:lastModifiedBy>Nassim Ghosni</cp:lastModifiedBy>
  <cp:revision>4</cp:revision>
  <cp:lastPrinted>2008-03-24T19:55:00Z</cp:lastPrinted>
  <dcterms:created xsi:type="dcterms:W3CDTF">2021-03-10T03:26:00Z</dcterms:created>
  <dcterms:modified xsi:type="dcterms:W3CDTF">2022-10-07T09:36:00Z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9647300</vt:r8>
  </property>
  <property fmtid="{D5CDD505-2E9C-101B-9397-08002B2CF9AE}" pid="4" name="ComplianceAssetId">
    <vt:lpwstr/>
  </property>
  <property fmtid="{D5CDD505-2E9C-101B-9397-08002B2CF9AE}" pid="5" name="GrammarlyDocumentId">
    <vt:lpwstr>baaa7b3e79018c572618eac52856593b3c0675b942cd6c695a835967201523ac</vt:lpwstr>
  </property>
</Properties>
</file>